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423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292"/>
        <w:gridCol w:w="568"/>
        <w:gridCol w:w="3427"/>
        <w:gridCol w:w="7136"/>
      </w:tblGrid>
      <w:tr w:rsidR="009904CE" w:rsidRPr="00AE68A8" w14:paraId="01200D20" w14:textId="77777777" w:rsidTr="004F05F6">
        <w:trPr>
          <w:trHeight w:val="351"/>
        </w:trPr>
        <w:tc>
          <w:tcPr>
            <w:tcW w:w="4287" w:type="dxa"/>
            <w:gridSpan w:val="3"/>
            <w:vMerge w:val="restart"/>
            <w:tcMar>
              <w:left w:w="0" w:type="dxa"/>
              <w:right w:w="0" w:type="dxa"/>
            </w:tcMar>
          </w:tcPr>
          <w:p w14:paraId="4BBA439B" w14:textId="0EC7FC56" w:rsidR="009904CE" w:rsidRPr="00AE68A8" w:rsidRDefault="004F05F6" w:rsidP="00D70E88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8A6679" wp14:editId="10561769">
                      <wp:simplePos x="0" y="0"/>
                      <wp:positionH relativeFrom="column">
                        <wp:posOffset>-127000</wp:posOffset>
                      </wp:positionH>
                      <wp:positionV relativeFrom="paragraph">
                        <wp:posOffset>495935</wp:posOffset>
                      </wp:positionV>
                      <wp:extent cx="1810385" cy="1793321"/>
                      <wp:effectExtent l="0" t="0" r="18415" b="1651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79332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559F5" w14:textId="61964FCD" w:rsidR="00783F61" w:rsidRPr="00783F61" w:rsidRDefault="004F05F6" w:rsidP="004F05F6">
                                  <w:pPr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8B5AF9" wp14:editId="1011DCD8">
                                        <wp:extent cx="1295400" cy="2004369"/>
                                        <wp:effectExtent l="0" t="0" r="0" b="0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55930" cy="20980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8A6679" id="Oval 15" o:spid="_x0000_s1026" style="position:absolute;margin-left:-10pt;margin-top:39.05pt;width:142.55pt;height:14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" fillcolor="#2c567a [3204]" strokecolor="#162a3c [1604]" strokeweight="1pt">
                      <v:stroke joinstyle="miter"/>
                      <v:textbox>
                        <w:txbxContent>
                          <w:p w14:paraId="517559F5" w14:textId="61964FCD" w:rsidR="00783F61" w:rsidRPr="00783F61" w:rsidRDefault="004F05F6" w:rsidP="004F05F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8B5AF9" wp14:editId="1011DCD8">
                                  <wp:extent cx="1295400" cy="2004369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5930" cy="20980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7136" w:type="dxa"/>
          </w:tcPr>
          <w:p w14:paraId="49C40C7E" w14:textId="4F41BE32" w:rsidR="009904CE" w:rsidRPr="00AE68A8" w:rsidRDefault="004F05F6" w:rsidP="00D70E88">
            <w:pPr>
              <w:pStyle w:val="Title"/>
              <w:spacing w:after="0"/>
            </w:pPr>
            <w:r>
              <w:t>Arshit</w:t>
            </w:r>
            <w:r w:rsidR="009904CE" w:rsidRPr="00AE68A8">
              <w:br/>
            </w:r>
            <w:r>
              <w:t>Jain</w:t>
            </w:r>
          </w:p>
        </w:tc>
      </w:tr>
      <w:tr w:rsidR="00783F61" w:rsidRPr="00AE68A8" w14:paraId="6A811968" w14:textId="77777777" w:rsidTr="004F05F6">
        <w:trPr>
          <w:trHeight w:val="1824"/>
        </w:trPr>
        <w:tc>
          <w:tcPr>
            <w:tcW w:w="4287" w:type="dxa"/>
            <w:gridSpan w:val="3"/>
            <w:vMerge/>
          </w:tcPr>
          <w:p w14:paraId="45A445D0" w14:textId="77777777" w:rsidR="00783F61" w:rsidRPr="00AE68A8" w:rsidRDefault="00783F61" w:rsidP="00D70E88">
            <w:pPr>
              <w:spacing w:after="0"/>
            </w:pPr>
          </w:p>
        </w:tc>
        <w:tc>
          <w:tcPr>
            <w:tcW w:w="7136" w:type="dxa"/>
            <w:vAlign w:val="bottom"/>
          </w:tcPr>
          <w:p w14:paraId="0A04B57E" w14:textId="47FDFC98" w:rsidR="00783F61" w:rsidRDefault="00783F61" w:rsidP="007656DB">
            <w:pPr>
              <w:spacing w:before="60" w:after="0"/>
              <w:rPr>
                <w:rFonts w:asciiTheme="majorHAnsi" w:hAnsiTheme="majorHAnsi"/>
                <w:b/>
                <w:bCs/>
                <w:color w:val="122974" w:themeColor="accent3" w:themeTint="E6"/>
              </w:rPr>
            </w:pPr>
            <w:r w:rsidRPr="00783F61">
              <w:rPr>
                <w:rFonts w:asciiTheme="majorHAnsi" w:hAnsiTheme="majorHAnsi"/>
                <w:b/>
                <w:bCs/>
                <w:color w:val="122974" w:themeColor="accent3" w:themeTint="E6"/>
              </w:rPr>
              <w:t>Social Media Link:</w:t>
            </w:r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</w:t>
            </w:r>
            <w:hyperlink r:id="rId12" w:history="1">
              <w:r w:rsidR="004F05F6">
                <w:rPr>
                  <w:rStyle w:val="Hyperlink"/>
                </w:rPr>
                <w:t>https://www.linkedin.com/in/arshit-jain-66aba31a0/</w:t>
              </w:r>
            </w:hyperlink>
          </w:p>
          <w:p w14:paraId="1F038BD6" w14:textId="6BE1E193" w:rsidR="00D70E88" w:rsidRDefault="00D70E88" w:rsidP="007656DB">
            <w:pPr>
              <w:spacing w:before="60" w:after="0"/>
              <w:rPr>
                <w:rFonts w:asciiTheme="majorHAnsi" w:hAnsiTheme="majorHAnsi"/>
                <w:b/>
                <w:bCs/>
                <w:color w:val="122974" w:themeColor="accent3" w:themeTint="E6"/>
              </w:rPr>
            </w:pPr>
            <w:r>
              <w:rPr>
                <w:rFonts w:asciiTheme="majorHAnsi" w:hAnsiTheme="majorHAnsi"/>
                <w:b/>
                <w:bCs/>
                <w:color w:val="122974" w:themeColor="accent3" w:themeTint="E6"/>
              </w:rPr>
              <w:t>College/University:</w:t>
            </w:r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Dayananda Sagar College </w:t>
            </w:r>
            <w:proofErr w:type="gramStart"/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>Of</w:t>
            </w:r>
            <w:proofErr w:type="gramEnd"/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Engineering</w:t>
            </w:r>
          </w:p>
          <w:p w14:paraId="537C646D" w14:textId="16FEF502" w:rsidR="007656DB" w:rsidRDefault="007656DB" w:rsidP="007656DB">
            <w:pPr>
              <w:spacing w:before="60" w:after="0"/>
              <w:rPr>
                <w:rFonts w:asciiTheme="majorHAnsi" w:hAnsiTheme="majorHAnsi"/>
                <w:b/>
                <w:bCs/>
                <w:color w:val="122974" w:themeColor="accent3" w:themeTint="E6"/>
              </w:rPr>
            </w:pPr>
            <w:r>
              <w:rPr>
                <w:rFonts w:asciiTheme="majorHAnsi" w:hAnsiTheme="majorHAnsi"/>
                <w:b/>
                <w:bCs/>
                <w:color w:val="122974" w:themeColor="accent3" w:themeTint="E6"/>
              </w:rPr>
              <w:t>Degree:</w:t>
            </w:r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Bachelor </w:t>
            </w:r>
            <w:proofErr w:type="gramStart"/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>Of</w:t>
            </w:r>
            <w:proofErr w:type="gramEnd"/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Engineering (BE)</w:t>
            </w:r>
          </w:p>
          <w:p w14:paraId="075A7B39" w14:textId="61EF2A9E" w:rsidR="007656DB" w:rsidRDefault="007656DB" w:rsidP="007656DB">
            <w:pPr>
              <w:spacing w:before="60" w:after="0"/>
              <w:rPr>
                <w:rFonts w:asciiTheme="majorHAnsi" w:hAnsiTheme="majorHAnsi"/>
                <w:b/>
                <w:bCs/>
                <w:color w:val="122974" w:themeColor="accent3" w:themeTint="E6"/>
              </w:rPr>
            </w:pPr>
            <w:r>
              <w:rPr>
                <w:rFonts w:asciiTheme="majorHAnsi" w:hAnsiTheme="majorHAnsi"/>
                <w:b/>
                <w:bCs/>
                <w:color w:val="122974" w:themeColor="accent3" w:themeTint="E6"/>
              </w:rPr>
              <w:t>Gradating Year:</w:t>
            </w:r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2022</w:t>
            </w:r>
          </w:p>
          <w:p w14:paraId="64F8BFFA" w14:textId="2EC31ACC" w:rsidR="00783F61" w:rsidRPr="00D70E88" w:rsidRDefault="00D70E88" w:rsidP="007656DB">
            <w:pPr>
              <w:spacing w:before="60" w:after="0"/>
              <w:rPr>
                <w:rFonts w:asciiTheme="majorHAnsi" w:hAnsiTheme="majorHAnsi"/>
                <w:b/>
                <w:bCs/>
                <w:color w:val="122974" w:themeColor="accent3" w:themeTint="E6"/>
              </w:rPr>
            </w:pPr>
            <w:r>
              <w:rPr>
                <w:rFonts w:asciiTheme="majorHAnsi" w:hAnsiTheme="majorHAnsi"/>
                <w:b/>
                <w:bCs/>
                <w:color w:val="122974" w:themeColor="accent3" w:themeTint="E6"/>
              </w:rPr>
              <w:t>City:</w:t>
            </w:r>
            <w:r w:rsidR="004F05F6">
              <w:rPr>
                <w:rFonts w:asciiTheme="majorHAnsi" w:hAnsiTheme="majorHAnsi"/>
                <w:b/>
                <w:bCs/>
                <w:color w:val="122974" w:themeColor="accent3" w:themeTint="E6"/>
              </w:rPr>
              <w:t xml:space="preserve"> Bangalore</w:t>
            </w:r>
          </w:p>
        </w:tc>
      </w:tr>
      <w:tr w:rsidR="009904CE" w:rsidRPr="00AE68A8" w14:paraId="6464DF4A" w14:textId="77777777" w:rsidTr="004F05F6">
        <w:trPr>
          <w:trHeight w:val="504"/>
        </w:trPr>
        <w:tc>
          <w:tcPr>
            <w:tcW w:w="4287" w:type="dxa"/>
            <w:gridSpan w:val="3"/>
            <w:vMerge/>
          </w:tcPr>
          <w:p w14:paraId="75B8AD9A" w14:textId="77777777" w:rsidR="009904CE" w:rsidRPr="00AE68A8" w:rsidRDefault="009904CE" w:rsidP="00D70E88">
            <w:pPr>
              <w:spacing w:after="0"/>
            </w:pPr>
          </w:p>
        </w:tc>
        <w:tc>
          <w:tcPr>
            <w:tcW w:w="7136" w:type="dxa"/>
            <w:vMerge w:val="restart"/>
          </w:tcPr>
          <w:p w14:paraId="2BB352FC" w14:textId="59AB546F" w:rsidR="009904CE" w:rsidRDefault="009904CE" w:rsidP="00D70E88">
            <w:pPr>
              <w:pStyle w:val="Heading1"/>
              <w:spacing w:after="0"/>
            </w:pPr>
            <w:r>
              <w:t>Intern Project</w:t>
            </w:r>
            <w:r w:rsidR="007B10EC">
              <w:t>:</w:t>
            </w:r>
          </w:p>
          <w:p w14:paraId="764B227B" w14:textId="7C6F5AA4" w:rsidR="004F05F6" w:rsidRDefault="004F05F6" w:rsidP="004F05F6">
            <w:r>
              <w:t>P</w:t>
            </w:r>
            <w:r w:rsidRPr="004F05F6">
              <w:t>redict future stock prices based on previous stock pric</w:t>
            </w:r>
            <w:r>
              <w:t>es with the help of Python or R.</w:t>
            </w:r>
          </w:p>
          <w:p w14:paraId="56F531A0" w14:textId="77777777" w:rsidR="004F05F6" w:rsidRPr="004F05F6" w:rsidRDefault="004F05F6" w:rsidP="004F05F6"/>
          <w:p w14:paraId="1A160303" w14:textId="77777777" w:rsidR="00783F61" w:rsidRPr="00783F61" w:rsidRDefault="00783F61" w:rsidP="00D70E88">
            <w:pPr>
              <w:spacing w:after="0"/>
            </w:pPr>
          </w:p>
          <w:p w14:paraId="352B97A2" w14:textId="180369ED" w:rsidR="009904CE" w:rsidRPr="00AE68A8" w:rsidRDefault="009904CE" w:rsidP="00D70E88">
            <w:pPr>
              <w:spacing w:after="0"/>
            </w:pPr>
          </w:p>
        </w:tc>
      </w:tr>
      <w:tr w:rsidR="00783F61" w:rsidRPr="00AE68A8" w14:paraId="1EEFF5A6" w14:textId="77777777" w:rsidTr="004F05F6">
        <w:trPr>
          <w:trHeight w:val="89"/>
        </w:trPr>
        <w:tc>
          <w:tcPr>
            <w:tcW w:w="292" w:type="dxa"/>
          </w:tcPr>
          <w:p w14:paraId="1D6BF1FE" w14:textId="77777777" w:rsidR="00783F61" w:rsidRPr="00891DAE" w:rsidRDefault="00783F61" w:rsidP="00D70E88">
            <w:pPr>
              <w:pStyle w:val="Contact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512F7012" w14:textId="64DAFDDB" w:rsidR="00783F61" w:rsidRPr="00891DAE" w:rsidRDefault="00783F61" w:rsidP="00D70E88">
            <w:pPr>
              <w:pStyle w:val="Contact"/>
            </w:pPr>
            <w:r w:rsidRPr="00891DAE">
              <w:rPr>
                <w:noProof/>
              </w:rPr>
              <mc:AlternateContent>
                <mc:Choice Requires="wpg">
                  <w:drawing>
                    <wp:inline distT="0" distB="0" distL="0" distR="0" wp14:anchorId="4049967F" wp14:editId="621F5B1B">
                      <wp:extent cx="337820" cy="337185"/>
                      <wp:effectExtent l="0" t="0" r="5080" b="5715"/>
                      <wp:docPr id="7" name="Group 7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9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0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4B0FB0" id="Group 7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KfkTUzQAAJI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27" w:type="dxa"/>
            <w:vAlign w:val="center"/>
          </w:tcPr>
          <w:p w14:paraId="10D199ED" w14:textId="1181465C" w:rsidR="00783F61" w:rsidRPr="00891DAE" w:rsidRDefault="004F05F6" w:rsidP="00D70E88">
            <w:pPr>
              <w:pStyle w:val="Information"/>
              <w:rPr>
                <w:color w:val="auto"/>
              </w:rPr>
            </w:pPr>
            <w:r>
              <w:rPr>
                <w:color w:val="auto"/>
              </w:rPr>
              <w:t>+91 7424905150</w:t>
            </w:r>
          </w:p>
        </w:tc>
        <w:tc>
          <w:tcPr>
            <w:tcW w:w="7136" w:type="dxa"/>
            <w:vMerge/>
          </w:tcPr>
          <w:p w14:paraId="3C1223B0" w14:textId="77777777" w:rsidR="00783F61" w:rsidRPr="00AE68A8" w:rsidRDefault="00783F61" w:rsidP="00D70E88">
            <w:pPr>
              <w:spacing w:after="0"/>
            </w:pPr>
          </w:p>
        </w:tc>
      </w:tr>
      <w:tr w:rsidR="00783F61" w:rsidRPr="00AE68A8" w14:paraId="2315D1F0" w14:textId="77777777" w:rsidTr="004F05F6">
        <w:trPr>
          <w:trHeight w:val="28"/>
        </w:trPr>
        <w:tc>
          <w:tcPr>
            <w:tcW w:w="4287" w:type="dxa"/>
            <w:gridSpan w:val="3"/>
          </w:tcPr>
          <w:p w14:paraId="4C556703" w14:textId="77777777" w:rsidR="00783F61" w:rsidRPr="00AE68A8" w:rsidRDefault="00783F61" w:rsidP="00D70E88">
            <w:pPr>
              <w:pStyle w:val="NoSpacing"/>
            </w:pPr>
          </w:p>
        </w:tc>
        <w:tc>
          <w:tcPr>
            <w:tcW w:w="7136" w:type="dxa"/>
            <w:vMerge/>
          </w:tcPr>
          <w:p w14:paraId="3F5460E4" w14:textId="77777777" w:rsidR="00783F61" w:rsidRPr="00AE68A8" w:rsidRDefault="00783F61" w:rsidP="00D70E88">
            <w:pPr>
              <w:spacing w:after="0"/>
            </w:pPr>
          </w:p>
        </w:tc>
      </w:tr>
      <w:tr w:rsidR="00783F61" w:rsidRPr="00AE68A8" w14:paraId="4154A655" w14:textId="77777777" w:rsidTr="004F05F6">
        <w:trPr>
          <w:trHeight w:val="101"/>
        </w:trPr>
        <w:tc>
          <w:tcPr>
            <w:tcW w:w="292" w:type="dxa"/>
          </w:tcPr>
          <w:p w14:paraId="1723A621" w14:textId="77777777" w:rsidR="00783F61" w:rsidRPr="00AE68A8" w:rsidRDefault="00783F61" w:rsidP="00D70E88">
            <w:pPr>
              <w:pStyle w:val="Contact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4DA8ED78" w14:textId="5D7A0FC5" w:rsidR="00783F61" w:rsidRPr="00891DAE" w:rsidRDefault="00783F61" w:rsidP="00D70E88">
            <w:pPr>
              <w:pStyle w:val="Contact"/>
            </w:pPr>
            <w:r w:rsidRPr="00891DAE">
              <w:rPr>
                <w:noProof/>
              </w:rPr>
              <mc:AlternateContent>
                <mc:Choice Requires="wpg">
                  <w:drawing>
                    <wp:inline distT="0" distB="0" distL="0" distR="0" wp14:anchorId="2EBBDF4C" wp14:editId="78723235">
                      <wp:extent cx="338455" cy="346075"/>
                      <wp:effectExtent l="0" t="0" r="4445" b="0"/>
                      <wp:docPr id="4" name="Group 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CDC90F" id="Group 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dgQ7zIAAOf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27" w:type="dxa"/>
            <w:vAlign w:val="center"/>
          </w:tcPr>
          <w:p w14:paraId="64AAF83F" w14:textId="5F28EC88" w:rsidR="00783F61" w:rsidRPr="00891DAE" w:rsidRDefault="004F05F6" w:rsidP="00D70E88">
            <w:pPr>
              <w:pStyle w:val="Information"/>
              <w:rPr>
                <w:color w:val="auto"/>
              </w:rPr>
            </w:pPr>
            <w:r>
              <w:rPr>
                <w:color w:val="auto"/>
              </w:rPr>
              <w:t>arshitjain6@gmail.com</w:t>
            </w:r>
          </w:p>
        </w:tc>
        <w:tc>
          <w:tcPr>
            <w:tcW w:w="7136" w:type="dxa"/>
            <w:vMerge/>
          </w:tcPr>
          <w:p w14:paraId="0FEAE4B5" w14:textId="77777777" w:rsidR="00783F61" w:rsidRPr="00AE68A8" w:rsidRDefault="00783F61" w:rsidP="00D70E88">
            <w:pPr>
              <w:spacing w:after="0"/>
            </w:pPr>
          </w:p>
        </w:tc>
      </w:tr>
      <w:tr w:rsidR="00783F61" w:rsidRPr="00AE68A8" w14:paraId="43D8F7C0" w14:textId="77777777" w:rsidTr="004F05F6">
        <w:trPr>
          <w:trHeight w:val="28"/>
        </w:trPr>
        <w:tc>
          <w:tcPr>
            <w:tcW w:w="4287" w:type="dxa"/>
            <w:gridSpan w:val="3"/>
          </w:tcPr>
          <w:p w14:paraId="617A7282" w14:textId="77777777" w:rsidR="00783F61" w:rsidRPr="00AE68A8" w:rsidRDefault="00783F61" w:rsidP="00D70E88">
            <w:pPr>
              <w:pStyle w:val="NoSpacing"/>
            </w:pPr>
          </w:p>
        </w:tc>
        <w:tc>
          <w:tcPr>
            <w:tcW w:w="7136" w:type="dxa"/>
            <w:vMerge/>
          </w:tcPr>
          <w:p w14:paraId="430F7A70" w14:textId="77777777" w:rsidR="00783F61" w:rsidRPr="00AE68A8" w:rsidRDefault="00783F61" w:rsidP="00D70E88">
            <w:pPr>
              <w:spacing w:after="0"/>
            </w:pPr>
          </w:p>
        </w:tc>
      </w:tr>
    </w:tbl>
    <w:p w14:paraId="1AC7F933" w14:textId="75170281" w:rsidR="007F5B63" w:rsidRPr="00CE1E3D" w:rsidRDefault="007F5B63" w:rsidP="00D70E88">
      <w:pPr>
        <w:spacing w:after="0"/>
      </w:pPr>
    </w:p>
    <w:sectPr w:rsidR="007F5B63" w:rsidRPr="00CE1E3D" w:rsidSect="00D70E88">
      <w:headerReference w:type="default" r:id="rId17"/>
      <w:type w:val="continuous"/>
      <w:pgSz w:w="12242" w:h="8505" w:orient="landscape" w:code="1"/>
      <w:pgMar w:top="1440" w:right="1440" w:bottom="1440" w:left="14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97965" w14:textId="77777777" w:rsidR="00FC5F63" w:rsidRDefault="00FC5F63" w:rsidP="00590471">
      <w:r>
        <w:separator/>
      </w:r>
    </w:p>
  </w:endnote>
  <w:endnote w:type="continuationSeparator" w:id="0">
    <w:p w14:paraId="60CF1114" w14:textId="77777777" w:rsidR="00FC5F63" w:rsidRDefault="00FC5F6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1B8CA1" w14:textId="77777777" w:rsidR="00FC5F63" w:rsidRDefault="00FC5F63" w:rsidP="00590471">
      <w:r>
        <w:separator/>
      </w:r>
    </w:p>
  </w:footnote>
  <w:footnote w:type="continuationSeparator" w:id="0">
    <w:p w14:paraId="17A43192" w14:textId="77777777" w:rsidR="00FC5F63" w:rsidRDefault="00FC5F6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7BC0D3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C6BD92A" wp14:editId="10770796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8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A15B4B8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CE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904A6"/>
    <w:rsid w:val="00390D17"/>
    <w:rsid w:val="004E158A"/>
    <w:rsid w:val="004F05F6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656DB"/>
    <w:rsid w:val="00783F61"/>
    <w:rsid w:val="007B10EC"/>
    <w:rsid w:val="007F5B63"/>
    <w:rsid w:val="00803A0A"/>
    <w:rsid w:val="008268CC"/>
    <w:rsid w:val="00846CB9"/>
    <w:rsid w:val="00891DAE"/>
    <w:rsid w:val="008A1E6E"/>
    <w:rsid w:val="008B108C"/>
    <w:rsid w:val="008C2CFC"/>
    <w:rsid w:val="009162FD"/>
    <w:rsid w:val="009475DC"/>
    <w:rsid w:val="00967B93"/>
    <w:rsid w:val="009904CE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45A89"/>
    <w:rsid w:val="00D70E88"/>
    <w:rsid w:val="00E26AED"/>
    <w:rsid w:val="00E73AB8"/>
    <w:rsid w:val="00E77B5E"/>
    <w:rsid w:val="00E90A60"/>
    <w:rsid w:val="00ED47F7"/>
    <w:rsid w:val="00EE7E09"/>
    <w:rsid w:val="00F00D98"/>
    <w:rsid w:val="00F0223C"/>
    <w:rsid w:val="00F3235D"/>
    <w:rsid w:val="00F509FC"/>
    <w:rsid w:val="00F878BD"/>
    <w:rsid w:val="00FB058A"/>
    <w:rsid w:val="00FC5F63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10E54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semiHidden/>
    <w:unhideWhenUsed/>
    <w:rsid w:val="004F05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arshit-jain-66aba31a0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US%7bD213BC53-59C2-422B-9C05-6A7361D12AA8%7d\%7b47ADE6B6-2526-46A1-A724-D21B5B1E2C05%7dtf22746018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{47ADE6B6-2526-46A1-A724-D21B5B1E2C05}tf22746018</Template>
  <TotalTime>0</TotalTime>
  <Pages>2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2020-07-28T20:13:00Z</dcterms:created>
  <dcterms:modified xsi:type="dcterms:W3CDTF">2020-08-31T09:44:00Z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